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B2D6" w14:textId="77777777" w:rsidR="00165265" w:rsidRDefault="00165265" w:rsidP="00A22A43">
      <w:pPr>
        <w:pStyle w:val="ac"/>
        <w:rPr>
          <w:bCs/>
        </w:rPr>
      </w:pPr>
      <w:r w:rsidRPr="00F47912">
        <w:t xml:space="preserve">МИНИСТЕРСТВО </w:t>
      </w:r>
      <w:r w:rsidR="0002457D" w:rsidRPr="00F47912">
        <w:t xml:space="preserve">НАУКИ </w:t>
      </w:r>
      <w:r w:rsidRPr="00F47912">
        <w:t xml:space="preserve">И </w:t>
      </w:r>
      <w:r w:rsidR="0002457D" w:rsidRPr="00A22A43">
        <w:t>ВЫСШЕГО</w:t>
      </w:r>
      <w:r w:rsidR="0002457D" w:rsidRPr="00F47912">
        <w:t>ОБРАЗОВАНИЯ</w:t>
      </w:r>
      <w:r w:rsidRPr="00113C1C">
        <w:br/>
      </w:r>
      <w:r w:rsidRPr="00F47912">
        <w:t>РОССИЙСКОЙ ФЕДЕРАЦИИ</w:t>
      </w:r>
    </w:p>
    <w:p w14:paraId="6E418F23" w14:textId="77777777" w:rsidR="00A22A43" w:rsidRPr="00A22A43" w:rsidRDefault="00A22A43" w:rsidP="00521366"/>
    <w:p w14:paraId="641D11EC" w14:textId="77777777" w:rsidR="00165265" w:rsidRPr="00113C1C" w:rsidRDefault="00150B0B" w:rsidP="00A22A43">
      <w:pPr>
        <w:pStyle w:val="ac"/>
      </w:pPr>
      <w:r>
        <w:t>ф</w:t>
      </w:r>
      <w:r w:rsidR="00165265">
        <w:t>едеральное г</w:t>
      </w:r>
      <w:r w:rsidR="00165265" w:rsidRPr="001B21E4">
        <w:t xml:space="preserve">осударственное </w:t>
      </w:r>
      <w:r w:rsidR="00165265">
        <w:t xml:space="preserve">автономное </w:t>
      </w:r>
      <w:r w:rsidR="00165265" w:rsidRPr="00113C1C">
        <w:br/>
      </w:r>
      <w:r w:rsidR="00165265" w:rsidRPr="001B21E4">
        <w:t>образовательное</w:t>
      </w:r>
      <w:r w:rsidR="002E13EA">
        <w:t xml:space="preserve"> </w:t>
      </w:r>
      <w:r w:rsidR="00165265" w:rsidRPr="001B21E4">
        <w:t>учреждение высшего образования</w:t>
      </w:r>
      <w:r w:rsidR="00165265" w:rsidRPr="001B21E4">
        <w:br/>
      </w:r>
      <w:r w:rsidR="00165265">
        <w:t>«С</w:t>
      </w:r>
      <w:r w:rsidR="00165265" w:rsidRPr="001B21E4">
        <w:t xml:space="preserve">амарский </w:t>
      </w:r>
      <w:r w:rsidR="00165265">
        <w:t xml:space="preserve">национальный исследовательский </w:t>
      </w:r>
      <w:r w:rsidR="00165265" w:rsidRPr="001B21E4">
        <w:t xml:space="preserve">университет </w:t>
      </w:r>
      <w:r w:rsidR="00165265">
        <w:br/>
      </w:r>
      <w:r w:rsidR="00165265" w:rsidRPr="001B21E4">
        <w:t xml:space="preserve">имени академика </w:t>
      </w:r>
      <w:proofErr w:type="gramStart"/>
      <w:r w:rsidR="00165265" w:rsidRPr="001B21E4">
        <w:t>С.П.</w:t>
      </w:r>
      <w:proofErr w:type="gramEnd"/>
      <w:r w:rsidR="00165265" w:rsidRPr="001B21E4">
        <w:t xml:space="preserve"> Королева</w:t>
      </w:r>
      <w:r w:rsidR="00165265">
        <w:t>»</w:t>
      </w:r>
      <w:r w:rsidR="00A22A43">
        <w:br/>
      </w:r>
      <w:r w:rsidR="00165265" w:rsidRPr="00B03AAA">
        <w:rPr>
          <w:bCs/>
        </w:rPr>
        <w:t>(</w:t>
      </w:r>
      <w:r w:rsidR="00165265">
        <w:rPr>
          <w:bCs/>
        </w:rPr>
        <w:t>Самарский университет)</w:t>
      </w:r>
    </w:p>
    <w:p w14:paraId="4A456D44" w14:textId="77777777" w:rsidR="00165265" w:rsidRDefault="00165265" w:rsidP="00A22A43">
      <w:pPr>
        <w:pStyle w:val="ac"/>
      </w:pPr>
    </w:p>
    <w:p w14:paraId="647D9E12" w14:textId="77777777" w:rsidR="00165265" w:rsidRPr="00D84EC0" w:rsidRDefault="005C5A77" w:rsidP="00A22A43">
      <w:pPr>
        <w:pStyle w:val="ac"/>
      </w:pPr>
      <w:r>
        <w:t>Институт ин</w:t>
      </w:r>
      <w:r w:rsidRPr="00A22A43">
        <w:rPr>
          <w:rStyle w:val="-0"/>
        </w:rPr>
        <w:t>формати</w:t>
      </w:r>
      <w:r>
        <w:t>ки</w:t>
      </w:r>
      <w:r w:rsidR="00165265">
        <w:t xml:space="preserve"> и </w:t>
      </w:r>
      <w:r>
        <w:t>кибернет</w:t>
      </w:r>
      <w:r w:rsidR="00165265">
        <w:t>ики</w:t>
      </w:r>
    </w:p>
    <w:p w14:paraId="4226069C" w14:textId="77777777" w:rsidR="00165265" w:rsidRPr="001B21E4" w:rsidRDefault="00165265" w:rsidP="00A22A43">
      <w:pPr>
        <w:pStyle w:val="ac"/>
      </w:pPr>
      <w:r w:rsidRPr="00D84EC0">
        <w:t>Кафедра технической кибернетики</w:t>
      </w:r>
    </w:p>
    <w:p w14:paraId="47D861FE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3342683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2B6563F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8175C84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345258C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EBE2D6B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0E15F99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11D68FE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051AE2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8927B0F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687E271" w14:textId="77777777" w:rsidR="00155442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606C36B" w14:textId="77777777" w:rsidR="00155442" w:rsidRPr="00532BA9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C83CCD2" w14:textId="77777777" w:rsidR="00165265" w:rsidRPr="00532BA9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7554BD0" w14:textId="77777777" w:rsidR="00165265" w:rsidRPr="001243DE" w:rsidRDefault="00155442" w:rsidP="00A22A43">
      <w:pPr>
        <w:pStyle w:val="ac"/>
      </w:pPr>
      <w:r>
        <w:t xml:space="preserve">Отчёт по предмету «Технологии программирования на </w:t>
      </w:r>
      <w:r>
        <w:rPr>
          <w:lang w:val="en-US"/>
        </w:rPr>
        <w:t>Python</w:t>
      </w:r>
      <w:r>
        <w:t>»</w:t>
      </w:r>
    </w:p>
    <w:p w14:paraId="5E4A34E4" w14:textId="77777777" w:rsidR="00466139" w:rsidRDefault="00466139" w:rsidP="00466139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5FDBEFDC" w14:textId="77777777" w:rsidR="00165265" w:rsidRPr="00532BA9" w:rsidRDefault="00165265" w:rsidP="00466139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138DAD61" w14:textId="77777777" w:rsidR="00466139" w:rsidRPr="00E443ED" w:rsidRDefault="00466139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3D412FA4" w14:textId="77777777" w:rsidR="00155442" w:rsidRPr="00155442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  <w:r>
        <w:rPr>
          <w:sz w:val="12"/>
          <w:szCs w:val="16"/>
        </w:rPr>
        <w:t>––</w:t>
      </w:r>
    </w:p>
    <w:p w14:paraId="08CD7269" w14:textId="77777777" w:rsidR="00155442" w:rsidRPr="00E443ED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4CAAD2BA" w14:textId="77777777" w:rsidR="00165265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0630655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1F6BFC7" w14:textId="77777777" w:rsidR="0009637C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227E10C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EF18C8F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3AA3CD1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4EBE2F0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86DCFD3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7CACC2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A071A10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7F9123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EF9D78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078CF73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5BB33DC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9C16AE6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C2EA337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4384E86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F29207A" w14:textId="77777777" w:rsidR="0055446E" w:rsidRPr="007971D6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7CFD231" w14:textId="77777777" w:rsidR="00466139" w:rsidRPr="007971D6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450FE87" w14:textId="77777777" w:rsidR="00F900DE" w:rsidRPr="00F900DE" w:rsidRDefault="00F900DE" w:rsidP="00F900DE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F900DE">
        <w:rPr>
          <w:sz w:val="28"/>
          <w:szCs w:val="28"/>
        </w:rPr>
        <w:t>Группа 6403</w:t>
      </w:r>
    </w:p>
    <w:p w14:paraId="05D0AA7E" w14:textId="4DA1EC06" w:rsidR="00F900DE" w:rsidRPr="00F900DE" w:rsidRDefault="00F900DE" w:rsidP="00F900DE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F900DE">
        <w:rPr>
          <w:sz w:val="28"/>
          <w:szCs w:val="28"/>
        </w:rPr>
        <w:t>Студент</w:t>
      </w:r>
      <w:r w:rsidRPr="00F900DE">
        <w:rPr>
          <w:sz w:val="28"/>
          <w:szCs w:val="28"/>
        </w:rPr>
        <w:tab/>
      </w:r>
      <w:r w:rsidRPr="00F900DE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Н.К.</w:t>
      </w:r>
      <w:proofErr w:type="gramEnd"/>
      <w:r w:rsidRPr="00F900DE">
        <w:rPr>
          <w:sz w:val="28"/>
          <w:szCs w:val="28"/>
        </w:rPr>
        <w:t xml:space="preserve"> </w:t>
      </w:r>
      <w:r>
        <w:rPr>
          <w:sz w:val="28"/>
          <w:szCs w:val="28"/>
        </w:rPr>
        <w:t>Захаров</w:t>
      </w:r>
    </w:p>
    <w:p w14:paraId="12C2A88A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50C883AF" w14:textId="77777777" w:rsidR="001C58DF" w:rsidRPr="00E443ED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3770AA57" w14:textId="77777777" w:rsidR="001C58DF" w:rsidRPr="00635E3B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E443ED">
        <w:rPr>
          <w:sz w:val="28"/>
          <w:szCs w:val="28"/>
        </w:rPr>
        <w:tab/>
      </w:r>
      <w:r w:rsidR="00E443ED">
        <w:rPr>
          <w:sz w:val="28"/>
          <w:szCs w:val="28"/>
        </w:rPr>
        <w:tab/>
      </w:r>
      <w:proofErr w:type="spellStart"/>
      <w:r w:rsidR="00E443ED">
        <w:rPr>
          <w:sz w:val="28"/>
          <w:szCs w:val="28"/>
        </w:rPr>
        <w:t>Н</w:t>
      </w:r>
      <w:r w:rsidR="001C58DF">
        <w:rPr>
          <w:sz w:val="28"/>
          <w:szCs w:val="28"/>
        </w:rPr>
        <w:t>.В</w:t>
      </w:r>
      <w:r w:rsidR="001C58DF" w:rsidRPr="001B21E4">
        <w:rPr>
          <w:sz w:val="28"/>
          <w:szCs w:val="28"/>
        </w:rPr>
        <w:t>.</w:t>
      </w:r>
      <w:r w:rsidR="00E443ED">
        <w:rPr>
          <w:sz w:val="28"/>
          <w:szCs w:val="28"/>
        </w:rPr>
        <w:t>Головастиков</w:t>
      </w:r>
      <w:proofErr w:type="spellEnd"/>
    </w:p>
    <w:p w14:paraId="7843964E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53EA3235" w14:textId="77777777" w:rsidR="00466139" w:rsidRPr="00532BA9" w:rsidRDefault="00466139" w:rsidP="00466139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5A950F77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37F3DDF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3754E3B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6470C72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EB5312E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82C7B4A" w14:textId="77777777" w:rsidR="00CB479E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D82ADF5" w14:textId="77777777" w:rsidR="00CB479E" w:rsidRPr="00DC2FC5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958754E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199215B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AA168BD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D3BFBD7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1395781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FDE8EA9" w14:textId="77777777" w:rsidR="005C5A77" w:rsidRDefault="00466139" w:rsidP="00D1514F">
      <w:pPr>
        <w:pStyle w:val="ac"/>
      </w:pPr>
      <w:proofErr w:type="gramStart"/>
      <w:r w:rsidRPr="00635E3B">
        <w:t>С</w:t>
      </w:r>
      <w:r w:rsidR="00F12BB1" w:rsidRPr="00635E3B">
        <w:t>амара</w:t>
      </w:r>
      <w:r w:rsidRPr="00635E3B">
        <w:t xml:space="preserve">  20</w:t>
      </w:r>
      <w:r w:rsidR="00F059B4">
        <w:t>2</w:t>
      </w:r>
      <w:r w:rsidR="00155442">
        <w:t>5</w:t>
      </w:r>
      <w:proofErr w:type="gramEnd"/>
      <w:r w:rsidR="005C5A77">
        <w:br w:type="page"/>
      </w:r>
    </w:p>
    <w:p w14:paraId="6813B5F8" w14:textId="77777777" w:rsidR="00466139" w:rsidRDefault="00466139" w:rsidP="003B5E88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0C6EBACB" w14:textId="212D35DA" w:rsidR="008B0510" w:rsidRDefault="00A463D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F27874">
            <w:instrText xml:space="preserve"> TOC \o "1-4" \h \z \u </w:instrText>
          </w:r>
          <w:r>
            <w:fldChar w:fldCharType="separate"/>
          </w:r>
          <w:hyperlink w:anchor="_Toc217137421" w:history="1">
            <w:r w:rsidR="008B0510" w:rsidRPr="000A38E0">
              <w:rPr>
                <w:rStyle w:val="af"/>
              </w:rPr>
              <w:t>1 Основная часть</w:t>
            </w:r>
            <w:r w:rsidR="008B0510">
              <w:rPr>
                <w:webHidden/>
              </w:rPr>
              <w:tab/>
            </w:r>
            <w:r w:rsidR="008B0510">
              <w:rPr>
                <w:webHidden/>
              </w:rPr>
              <w:fldChar w:fldCharType="begin"/>
            </w:r>
            <w:r w:rsidR="008B0510">
              <w:rPr>
                <w:webHidden/>
              </w:rPr>
              <w:instrText xml:space="preserve"> PAGEREF _Toc217137421 \h </w:instrText>
            </w:r>
            <w:r w:rsidR="008B0510">
              <w:rPr>
                <w:webHidden/>
              </w:rPr>
            </w:r>
            <w:r w:rsidR="008B0510">
              <w:rPr>
                <w:webHidden/>
              </w:rPr>
              <w:fldChar w:fldCharType="separate"/>
            </w:r>
            <w:r w:rsidR="00F900DE">
              <w:rPr>
                <w:b/>
                <w:bCs/>
                <w:webHidden/>
              </w:rPr>
              <w:t>Ошибка! Закладка не определена.</w:t>
            </w:r>
            <w:r w:rsidR="008B0510">
              <w:rPr>
                <w:webHidden/>
              </w:rPr>
              <w:fldChar w:fldCharType="end"/>
            </w:r>
          </w:hyperlink>
        </w:p>
        <w:p w14:paraId="0F00BF3D" w14:textId="69C10752" w:rsidR="008B0510" w:rsidRDefault="008B051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2" w:history="1">
            <w:r w:rsidRPr="000A38E0">
              <w:rPr>
                <w:rStyle w:val="af"/>
                <w:noProof/>
              </w:rPr>
              <w:t>1.1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3132" w14:textId="76F2B40F" w:rsidR="008B0510" w:rsidRDefault="008B051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3" w:history="1">
            <w:r w:rsidRPr="000A38E0">
              <w:rPr>
                <w:rStyle w:val="af"/>
                <w:noProof/>
              </w:rPr>
              <w:t>1.2 Внутренняя реализация и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2130" w14:textId="6A9EEE3B" w:rsidR="008B0510" w:rsidRDefault="008B0510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4" w:history="1">
            <w:r w:rsidRPr="000A38E0">
              <w:rPr>
                <w:rStyle w:val="af"/>
                <w:noProof/>
              </w:rPr>
              <w:t>1.2.1 JIT-компиляция (Numba)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CFA1" w14:textId="111398D2" w:rsidR="008B0510" w:rsidRDefault="008B051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5" w:history="1">
            <w:r w:rsidRPr="000A38E0">
              <w:rPr>
                <w:rStyle w:val="af"/>
                <w:noProof/>
                <w:lang w:val="en-US"/>
              </w:rPr>
              <w:t>1.3</w:t>
            </w:r>
            <w:r w:rsidRPr="000A38E0">
              <w:rPr>
                <w:rStyle w:val="af"/>
                <w:noProof/>
              </w:rPr>
              <w:t xml:space="preserve"> Математические алгоритмы (NumPy)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3F3D" w14:textId="2ECB1273" w:rsidR="008B0510" w:rsidRDefault="008B051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6" w:history="1">
            <w:r w:rsidRPr="000A38E0">
              <w:rPr>
                <w:rStyle w:val="af"/>
                <w:noProof/>
                <w:lang w:val="en-US"/>
              </w:rPr>
              <w:t>1.4</w:t>
            </w:r>
            <w:r w:rsidRPr="000A38E0">
              <w:rPr>
                <w:rStyle w:val="af"/>
                <w:noProof/>
              </w:rPr>
              <w:t xml:space="preserve">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C248" w14:textId="2330A12C" w:rsidR="008B0510" w:rsidRDefault="008B051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7" w:history="1">
            <w:r w:rsidRPr="000A38E0">
              <w:rPr>
                <w:rStyle w:val="af"/>
                <w:noProof/>
                <w:lang w:val="en-US"/>
              </w:rPr>
              <w:t>1.5</w:t>
            </w:r>
            <w:r w:rsidRPr="000A38E0">
              <w:rPr>
                <w:rStyle w:val="af"/>
                <w:noProof/>
              </w:rPr>
              <w:t xml:space="preserve">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03B3" w14:textId="79339BA9" w:rsidR="008B0510" w:rsidRDefault="008B051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8" w:history="1">
            <w:r w:rsidRPr="000A38E0">
              <w:rPr>
                <w:rStyle w:val="af"/>
                <w:noProof/>
              </w:rPr>
              <w:t>1.6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00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9EB3" w14:textId="0EAF0C45" w:rsidR="008B0510" w:rsidRDefault="008B051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29" w:history="1">
            <w:r w:rsidRPr="000A38E0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_Toc217137429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00D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2AF2D77" w14:textId="1403E2C9" w:rsidR="008B0510" w:rsidRDefault="008B051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37430" w:history="1">
            <w:r w:rsidRPr="000A38E0">
              <w:rPr>
                <w:rStyle w:val="af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_Toc217137430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00D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FF8A129" w14:textId="55701269" w:rsidR="00F27874" w:rsidRPr="00FD445E" w:rsidRDefault="00A463D1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04B9F2E" w14:textId="77777777" w:rsidR="00B32E78" w:rsidRPr="00FD445E" w:rsidRDefault="00B32E78" w:rsidP="009F6673">
      <w:pPr>
        <w:pStyle w:val="1-"/>
      </w:pPr>
    </w:p>
    <w:p w14:paraId="7B6C0E8E" w14:textId="7E3EE817" w:rsidR="000B65A1" w:rsidRDefault="000B65A1">
      <w:pPr>
        <w:rPr>
          <w:rFonts w:eastAsiaTheme="minorEastAsia"/>
          <w:sz w:val="28"/>
          <w:szCs w:val="28"/>
        </w:rPr>
      </w:pPr>
      <w:r>
        <w:br w:type="page"/>
      </w:r>
    </w:p>
    <w:p w14:paraId="4E5AC473" w14:textId="4A35AA56" w:rsidR="00120CA9" w:rsidRDefault="000B65A1" w:rsidP="000B65A1">
      <w:pPr>
        <w:pStyle w:val="aff0"/>
      </w:pPr>
      <w:r>
        <w:lastRenderedPageBreak/>
        <w:t>Введение</w:t>
      </w:r>
    </w:p>
    <w:p w14:paraId="753B0908" w14:textId="77777777" w:rsidR="000B65A1" w:rsidRPr="000B65A1" w:rsidRDefault="000B65A1" w:rsidP="000B65A1">
      <w:pPr>
        <w:pStyle w:val="1-"/>
        <w:rPr>
          <w:b/>
          <w:bCs/>
        </w:rPr>
      </w:pPr>
      <w:r w:rsidRPr="000B65A1">
        <w:rPr>
          <w:b/>
          <w:bCs/>
        </w:rPr>
        <w:t>Цель работы</w:t>
      </w:r>
    </w:p>
    <w:p w14:paraId="73CEC256" w14:textId="77777777" w:rsidR="00C8554D" w:rsidRDefault="00C8554D" w:rsidP="000B65A1">
      <w:pPr>
        <w:pStyle w:val="1-"/>
      </w:pPr>
      <w:r w:rsidRPr="00C8554D">
        <w:t>Разработка программного обеспечения для потоковой загрузки и обработки изображений с использованием современных паттернов асинхронного программирования (</w:t>
      </w:r>
      <w:proofErr w:type="spellStart"/>
      <w:r w:rsidRPr="00C8554D">
        <w:t>asyncio</w:t>
      </w:r>
      <w:proofErr w:type="spellEnd"/>
      <w:r w:rsidRPr="00C8554D">
        <w:t>) и параллельных вычислений (</w:t>
      </w:r>
      <w:proofErr w:type="spellStart"/>
      <w:r w:rsidRPr="00C8554D">
        <w:t>multiprocessing</w:t>
      </w:r>
      <w:proofErr w:type="spellEnd"/>
      <w:r w:rsidRPr="00C8554D">
        <w:t>). Закрепление навыков работы с библиотеками компьютерного зрения и JIT-компиляции.</w:t>
      </w:r>
    </w:p>
    <w:p w14:paraId="3AE15D44" w14:textId="15EE97DC" w:rsidR="00C8554D" w:rsidRPr="001243DE" w:rsidRDefault="00C8554D" w:rsidP="000B65A1">
      <w:pPr>
        <w:pStyle w:val="1-"/>
        <w:rPr>
          <w:b/>
          <w:bCs/>
        </w:rPr>
      </w:pPr>
      <w:r w:rsidRPr="00C8554D">
        <w:rPr>
          <w:b/>
          <w:bCs/>
        </w:rPr>
        <w:t>Постановка задачи</w:t>
      </w:r>
    </w:p>
    <w:p w14:paraId="4C8DDE91" w14:textId="2B9A2D65" w:rsidR="00C8554D" w:rsidRPr="00C8554D" w:rsidRDefault="00C8554D" w:rsidP="000B65A1">
      <w:pPr>
        <w:pStyle w:val="1-"/>
      </w:pPr>
      <w:r w:rsidRPr="00C8554D">
        <w:t>Необходимо реализовать приложение, которое выполняет полный цикл работы с графическими данными:</w:t>
      </w:r>
    </w:p>
    <w:p w14:paraId="601A6C02" w14:textId="76E7EFA4" w:rsidR="000B65A1" w:rsidRDefault="000B65A1" w:rsidP="000B65A1">
      <w:pPr>
        <w:pStyle w:val="1-"/>
      </w:pPr>
      <w:r>
        <w:t>Согласно заданию, необходимо разработать программное средство, которое:</w:t>
      </w:r>
    </w:p>
    <w:p w14:paraId="410C3E27" w14:textId="28A8FBD0" w:rsidR="00C8554D" w:rsidRPr="00C8554D" w:rsidRDefault="00C8554D" w:rsidP="00C8554D">
      <w:pPr>
        <w:pStyle w:val="1-"/>
        <w:numPr>
          <w:ilvl w:val="0"/>
          <w:numId w:val="66"/>
        </w:numPr>
      </w:pPr>
      <w:r w:rsidRPr="00C8554D">
        <w:t>Асинхронная загрузка: Получение изображений из сети Интернет (или по списку URL) без блокировки основного потока выполнения.</w:t>
      </w:r>
    </w:p>
    <w:p w14:paraId="142B0779" w14:textId="1DB91FEF" w:rsidR="00C8554D" w:rsidRPr="001243DE" w:rsidRDefault="00C8554D" w:rsidP="00C8554D">
      <w:pPr>
        <w:pStyle w:val="1-"/>
        <w:numPr>
          <w:ilvl w:val="0"/>
          <w:numId w:val="66"/>
        </w:numPr>
      </w:pPr>
      <w:r w:rsidRPr="00C8554D">
        <w:t>Обработка данных: Применение вычислительно сложных фильтров (выделение границ оператором Собеля, детектирование углов и др.) к загруженным изображениям.</w:t>
      </w:r>
    </w:p>
    <w:p w14:paraId="5CD988DF" w14:textId="7EFC6B73" w:rsidR="00C8554D" w:rsidRPr="001243DE" w:rsidRDefault="00C8554D" w:rsidP="00C8554D">
      <w:pPr>
        <w:pStyle w:val="1-"/>
        <w:numPr>
          <w:ilvl w:val="0"/>
          <w:numId w:val="66"/>
        </w:numPr>
      </w:pPr>
      <w:r w:rsidRPr="00C8554D">
        <w:t>Параллелизм: Вынос операций обработки (CPU-</w:t>
      </w:r>
      <w:proofErr w:type="spellStart"/>
      <w:r w:rsidRPr="00C8554D">
        <w:t>bound</w:t>
      </w:r>
      <w:proofErr w:type="spellEnd"/>
      <w:r w:rsidRPr="00C8554D">
        <w:t xml:space="preserve"> задач) в отдельные процессы для утилизации всех ядер процессора.</w:t>
      </w:r>
    </w:p>
    <w:p w14:paraId="14CC11EE" w14:textId="7D46F300" w:rsidR="000B65A1" w:rsidRDefault="00C8554D" w:rsidP="00C8554D">
      <w:pPr>
        <w:pStyle w:val="1-"/>
        <w:numPr>
          <w:ilvl w:val="0"/>
          <w:numId w:val="66"/>
        </w:numPr>
      </w:pPr>
      <w:r w:rsidRPr="00C8554D">
        <w:t>Сохранение результатов: Асинхронная запись обработанных файлов на диск.</w:t>
      </w:r>
    </w:p>
    <w:p w14:paraId="6A19D5EC" w14:textId="16A6B720" w:rsidR="000B65A1" w:rsidRPr="00C8554D" w:rsidRDefault="000B65A1" w:rsidP="00C8554D">
      <w:pPr>
        <w:pStyle w:val="1"/>
      </w:pPr>
      <w:bookmarkStart w:id="11" w:name="_Toc217137422"/>
      <w:r w:rsidRPr="000B65A1">
        <w:lastRenderedPageBreak/>
        <w:t>Архитектура проекта</w:t>
      </w:r>
      <w:bookmarkEnd w:id="11"/>
    </w:p>
    <w:p w14:paraId="217B9C98" w14:textId="23461486" w:rsidR="00C8554D" w:rsidRPr="00C8554D" w:rsidRDefault="00C8554D" w:rsidP="00C8554D">
      <w:pPr>
        <w:pStyle w:val="2"/>
      </w:pPr>
      <w:r w:rsidRPr="00C8554D">
        <w:t>Общая структура проекта (</w:t>
      </w:r>
      <w:proofErr w:type="spellStart"/>
      <w:r w:rsidRPr="00C8554D">
        <w:t>Pipeline</w:t>
      </w:r>
      <w:proofErr w:type="spellEnd"/>
      <w:r w:rsidRPr="00C8554D">
        <w:t>)</w:t>
      </w:r>
    </w:p>
    <w:p w14:paraId="0D02353F" w14:textId="2E5D958D" w:rsidR="000B65A1" w:rsidRPr="00C8554D" w:rsidRDefault="00C8554D" w:rsidP="000B65A1">
      <w:pPr>
        <w:pStyle w:val="1-"/>
      </w:pPr>
      <w:r w:rsidRPr="00C8554D">
        <w:t xml:space="preserve">Приложение построено на базе архитектуры </w:t>
      </w:r>
      <w:proofErr w:type="spellStart"/>
      <w:r w:rsidRPr="00C8554D">
        <w:t>Pipeline</w:t>
      </w:r>
      <w:proofErr w:type="spellEnd"/>
      <w:r w:rsidRPr="00C8554D">
        <w:t xml:space="preserve"> (Конвейер), где данные проходят через серию независимых стадий. Такая архитектура позволяет обрабатывать файлы по мере их поступления, не дожидаясь загрузки всего объема данных.</w:t>
      </w:r>
    </w:p>
    <w:p w14:paraId="660FD13C" w14:textId="662310DD" w:rsidR="00C8554D" w:rsidRDefault="00C8554D" w:rsidP="000B65A1">
      <w:pPr>
        <w:pStyle w:val="1-"/>
        <w:rPr>
          <w:lang w:val="en-US"/>
        </w:rPr>
      </w:pPr>
      <w:r w:rsidRPr="00C8554D">
        <w:t>Основные стадии конвейера:</w:t>
      </w:r>
    </w:p>
    <w:p w14:paraId="1202C177" w14:textId="0F556276" w:rsidR="00C8554D" w:rsidRPr="00C8554D" w:rsidRDefault="00C8554D" w:rsidP="00C8554D">
      <w:pPr>
        <w:pStyle w:val="1-"/>
        <w:numPr>
          <w:ilvl w:val="0"/>
          <w:numId w:val="68"/>
        </w:numPr>
      </w:pPr>
      <w:r w:rsidRPr="00C8554D">
        <w:rPr>
          <w:lang w:val="en-US"/>
        </w:rPr>
        <w:t>Fetcher</w:t>
      </w:r>
      <w:r w:rsidRPr="00C8554D">
        <w:t xml:space="preserve">: Генерация или получение списка </w:t>
      </w:r>
      <w:r w:rsidRPr="00C8554D">
        <w:rPr>
          <w:lang w:val="en-US"/>
        </w:rPr>
        <w:t>URL</w:t>
      </w:r>
      <w:r w:rsidRPr="00C8554D">
        <w:t xml:space="preserve"> для обработки.</w:t>
      </w:r>
    </w:p>
    <w:p w14:paraId="2A241645" w14:textId="03DBDF72" w:rsidR="00C8554D" w:rsidRPr="001243DE" w:rsidRDefault="00C8554D" w:rsidP="00C8554D">
      <w:pPr>
        <w:pStyle w:val="1-"/>
        <w:numPr>
          <w:ilvl w:val="0"/>
          <w:numId w:val="68"/>
        </w:numPr>
      </w:pPr>
      <w:r w:rsidRPr="00C8554D">
        <w:rPr>
          <w:lang w:val="en-US"/>
        </w:rPr>
        <w:t>Downloader</w:t>
      </w:r>
      <w:r w:rsidRPr="00C8554D">
        <w:t>: Асинхронная загрузка байт-кода изображений (</w:t>
      </w:r>
      <w:r w:rsidRPr="00C8554D">
        <w:rPr>
          <w:lang w:val="en-US"/>
        </w:rPr>
        <w:t>I</w:t>
      </w:r>
      <w:r w:rsidRPr="00C8554D">
        <w:t>/</w:t>
      </w:r>
      <w:r w:rsidRPr="00C8554D">
        <w:rPr>
          <w:lang w:val="en-US"/>
        </w:rPr>
        <w:t>O</w:t>
      </w:r>
      <w:r w:rsidRPr="00C8554D">
        <w:t>-</w:t>
      </w:r>
      <w:r w:rsidRPr="00C8554D">
        <w:rPr>
          <w:lang w:val="en-US"/>
        </w:rPr>
        <w:t>bound</w:t>
      </w:r>
      <w:r w:rsidRPr="00C8554D">
        <w:t>).</w:t>
      </w:r>
    </w:p>
    <w:p w14:paraId="07AE5333" w14:textId="1F2B5B33" w:rsidR="00C8554D" w:rsidRPr="001243DE" w:rsidRDefault="00C8554D" w:rsidP="00C8554D">
      <w:pPr>
        <w:pStyle w:val="1-"/>
        <w:numPr>
          <w:ilvl w:val="0"/>
          <w:numId w:val="68"/>
        </w:numPr>
      </w:pPr>
      <w:r w:rsidRPr="00C8554D">
        <w:rPr>
          <w:lang w:val="en-US"/>
        </w:rPr>
        <w:t>Processor</w:t>
      </w:r>
      <w:r w:rsidRPr="00C8554D">
        <w:t>: Декодирование и математическая обработка изображений (</w:t>
      </w:r>
      <w:r w:rsidRPr="00C8554D">
        <w:rPr>
          <w:lang w:val="en-US"/>
        </w:rPr>
        <w:t>CPU</w:t>
      </w:r>
      <w:r w:rsidRPr="00C8554D">
        <w:t>-</w:t>
      </w:r>
      <w:r w:rsidRPr="00C8554D">
        <w:rPr>
          <w:lang w:val="en-US"/>
        </w:rPr>
        <w:t>bound</w:t>
      </w:r>
      <w:r w:rsidRPr="00C8554D">
        <w:t>).</w:t>
      </w:r>
    </w:p>
    <w:p w14:paraId="56E5AC01" w14:textId="45BA7F27" w:rsidR="00C8554D" w:rsidRPr="001243DE" w:rsidRDefault="00C8554D" w:rsidP="00C8554D">
      <w:pPr>
        <w:pStyle w:val="1-"/>
        <w:numPr>
          <w:ilvl w:val="0"/>
          <w:numId w:val="68"/>
        </w:numPr>
      </w:pPr>
      <w:r w:rsidRPr="00C8554D">
        <w:rPr>
          <w:lang w:val="en-US"/>
        </w:rPr>
        <w:t>Saver</w:t>
      </w:r>
      <w:r w:rsidRPr="00C8554D">
        <w:t>: Сохранение результатов в файловую систему (</w:t>
      </w:r>
      <w:r w:rsidRPr="00C8554D">
        <w:rPr>
          <w:lang w:val="en-US"/>
        </w:rPr>
        <w:t>I</w:t>
      </w:r>
      <w:r w:rsidRPr="00C8554D">
        <w:t>/</w:t>
      </w:r>
      <w:r w:rsidRPr="00C8554D">
        <w:rPr>
          <w:lang w:val="en-US"/>
        </w:rPr>
        <w:t>O</w:t>
      </w:r>
      <w:r w:rsidRPr="00C8554D">
        <w:t>-</w:t>
      </w:r>
      <w:r w:rsidRPr="00C8554D">
        <w:rPr>
          <w:lang w:val="en-US"/>
        </w:rPr>
        <w:t>bound</w:t>
      </w:r>
      <w:r w:rsidRPr="00C8554D">
        <w:t>).</w:t>
      </w:r>
    </w:p>
    <w:p w14:paraId="6B6F5D2A" w14:textId="77777777" w:rsidR="00C8554D" w:rsidRPr="001243DE" w:rsidRDefault="00C8554D" w:rsidP="00C8554D">
      <w:pPr>
        <w:pStyle w:val="1-"/>
        <w:ind w:left="709" w:firstLine="0"/>
      </w:pPr>
    </w:p>
    <w:p w14:paraId="4D952AB9" w14:textId="77777777" w:rsidR="00C8554D" w:rsidRPr="00C8554D" w:rsidRDefault="00C8554D" w:rsidP="00C8554D">
      <w:pPr>
        <w:pStyle w:val="2"/>
      </w:pPr>
      <w:r w:rsidRPr="00C8554D">
        <w:t>Асинхронный модуль и сетевое взаимодействие</w:t>
      </w:r>
    </w:p>
    <w:p w14:paraId="7B6BE084" w14:textId="539DB3A1" w:rsidR="00C8554D" w:rsidRPr="001243DE" w:rsidRDefault="00C8554D" w:rsidP="00C8554D">
      <w:pPr>
        <w:pStyle w:val="1-"/>
      </w:pPr>
      <w:r>
        <w:t xml:space="preserve">Для реализации сетевого слоя использованы библиотеки </w:t>
      </w:r>
      <w:proofErr w:type="spellStart"/>
      <w:r>
        <w:t>aiohttp</w:t>
      </w:r>
      <w:proofErr w:type="spellEnd"/>
      <w:r>
        <w:t xml:space="preserve"> и </w:t>
      </w:r>
      <w:proofErr w:type="spellStart"/>
      <w:r>
        <w:t>asyncio</w:t>
      </w:r>
      <w:proofErr w:type="spellEnd"/>
      <w:r>
        <w:t>.</w:t>
      </w:r>
    </w:p>
    <w:p w14:paraId="7FAA391B" w14:textId="71744E3F" w:rsidR="00C8554D" w:rsidRPr="001243DE" w:rsidRDefault="00C8554D" w:rsidP="00C8554D">
      <w:pPr>
        <w:pStyle w:val="1-"/>
        <w:numPr>
          <w:ilvl w:val="0"/>
          <w:numId w:val="69"/>
        </w:numPr>
      </w:pPr>
      <w:r>
        <w:t xml:space="preserve">Использование </w:t>
      </w:r>
      <w:proofErr w:type="spellStart"/>
      <w:proofErr w:type="gramStart"/>
      <w:r>
        <w:t>aiohttp.ClientSession</w:t>
      </w:r>
      <w:proofErr w:type="spellEnd"/>
      <w:proofErr w:type="gramEnd"/>
      <w:r>
        <w:t xml:space="preserve"> позволяет поддерживать постоянное соединение (</w:t>
      </w:r>
      <w:proofErr w:type="spellStart"/>
      <w:r>
        <w:t>Keep-Alive</w:t>
      </w:r>
      <w:proofErr w:type="spellEnd"/>
      <w:r>
        <w:t>) и выполнять сотни запросов в секунду.</w:t>
      </w:r>
    </w:p>
    <w:p w14:paraId="6F62DF09" w14:textId="77777777" w:rsidR="00C8554D" w:rsidRPr="001243DE" w:rsidRDefault="00C8554D" w:rsidP="00C8554D">
      <w:pPr>
        <w:pStyle w:val="1-"/>
        <w:ind w:left="1069" w:firstLine="0"/>
      </w:pPr>
    </w:p>
    <w:p w14:paraId="4C81A809" w14:textId="642AE181" w:rsidR="00C8554D" w:rsidRDefault="00C8554D" w:rsidP="00C8554D">
      <w:pPr>
        <w:pStyle w:val="2"/>
        <w:rPr>
          <w:lang w:val="en-US"/>
        </w:rPr>
      </w:pPr>
      <w:proofErr w:type="spellStart"/>
      <w:r w:rsidRPr="00C8554D">
        <w:rPr>
          <w:lang w:val="en-US"/>
        </w:rPr>
        <w:t>Модуль</w:t>
      </w:r>
      <w:proofErr w:type="spellEnd"/>
      <w:r w:rsidRPr="00C8554D">
        <w:rPr>
          <w:lang w:val="en-US"/>
        </w:rPr>
        <w:t xml:space="preserve"> </w:t>
      </w:r>
      <w:proofErr w:type="spellStart"/>
      <w:r w:rsidRPr="00C8554D">
        <w:rPr>
          <w:lang w:val="en-US"/>
        </w:rPr>
        <w:t>обработки</w:t>
      </w:r>
      <w:proofErr w:type="spellEnd"/>
      <w:r w:rsidRPr="00C8554D">
        <w:rPr>
          <w:lang w:val="en-US"/>
        </w:rPr>
        <w:t xml:space="preserve"> </w:t>
      </w:r>
      <w:proofErr w:type="spellStart"/>
      <w:r w:rsidRPr="00C8554D">
        <w:rPr>
          <w:lang w:val="en-US"/>
        </w:rPr>
        <w:t>изображений</w:t>
      </w:r>
      <w:proofErr w:type="spellEnd"/>
      <w:r w:rsidRPr="00C8554D">
        <w:rPr>
          <w:lang w:val="en-US"/>
        </w:rPr>
        <w:t xml:space="preserve"> (Custom Implementation)</w:t>
      </w:r>
    </w:p>
    <w:p w14:paraId="06971C9A" w14:textId="79A3ED05" w:rsidR="00C8554D" w:rsidRPr="001243DE" w:rsidRDefault="00C8554D" w:rsidP="00C8554D">
      <w:pPr>
        <w:pStyle w:val="1-"/>
      </w:pPr>
      <w:r w:rsidRPr="00C8554D">
        <w:t xml:space="preserve">Математическое ядро проекта находится в модуле </w:t>
      </w:r>
      <w:proofErr w:type="gramStart"/>
      <w:r w:rsidRPr="00C8554D">
        <w:rPr>
          <w:lang w:val="en-US"/>
        </w:rPr>
        <w:t>implementation</w:t>
      </w:r>
      <w:r w:rsidRPr="00C8554D">
        <w:t>.</w:t>
      </w:r>
      <w:r w:rsidRPr="00C8554D">
        <w:rPr>
          <w:lang w:val="en-US"/>
        </w:rPr>
        <w:t>image</w:t>
      </w:r>
      <w:proofErr w:type="gramEnd"/>
      <w:r w:rsidRPr="00C8554D">
        <w:t>_</w:t>
      </w:r>
      <w:r w:rsidRPr="00C8554D">
        <w:rPr>
          <w:lang w:val="en-US"/>
        </w:rPr>
        <w:t>processing</w:t>
      </w:r>
      <w:r w:rsidRPr="00C8554D">
        <w:t>_</w:t>
      </w:r>
      <w:r w:rsidRPr="00C8554D">
        <w:rPr>
          <w:lang w:val="en-US"/>
        </w:rPr>
        <w:t>custom</w:t>
      </w:r>
      <w:r w:rsidRPr="00C8554D">
        <w:t xml:space="preserve">. В нем реализованы алгоритмы обработки "с нуля" с использованием библиотеки </w:t>
      </w:r>
      <w:r w:rsidRPr="00C8554D">
        <w:rPr>
          <w:lang w:val="en-US"/>
        </w:rPr>
        <w:t>NumPy</w:t>
      </w:r>
      <w:r w:rsidRPr="00C8554D">
        <w:t>:</w:t>
      </w:r>
    </w:p>
    <w:p w14:paraId="016EF34D" w14:textId="77777777" w:rsidR="00C8554D" w:rsidRDefault="00C8554D" w:rsidP="00C8554D">
      <w:pPr>
        <w:pStyle w:val="1-"/>
        <w:numPr>
          <w:ilvl w:val="0"/>
          <w:numId w:val="69"/>
        </w:numPr>
      </w:pPr>
      <w:r w:rsidRPr="00C8554D">
        <w:t>Детектор границ (</w:t>
      </w:r>
      <w:r w:rsidRPr="00C8554D">
        <w:rPr>
          <w:lang w:val="en-US"/>
        </w:rPr>
        <w:t>Edge</w:t>
      </w:r>
      <w:r w:rsidRPr="00C8554D">
        <w:t xml:space="preserve"> </w:t>
      </w:r>
      <w:r w:rsidRPr="00C8554D">
        <w:rPr>
          <w:lang w:val="en-US"/>
        </w:rPr>
        <w:t>Detection</w:t>
      </w:r>
      <w:r w:rsidRPr="00C8554D">
        <w:t xml:space="preserve">): </w:t>
      </w:r>
      <w:r>
        <w:t>р</w:t>
      </w:r>
      <w:r w:rsidRPr="00C8554D">
        <w:t xml:space="preserve">еализован через оператор Собеля. Изображение сворачивается с ядрами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C8554D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C8554D">
        <w:t xml:space="preserve"> для получения градиентов по осям.</w:t>
      </w:r>
    </w:p>
    <w:p w14:paraId="64414D25" w14:textId="77777777" w:rsidR="00C8554D" w:rsidRDefault="00C8554D" w:rsidP="00C8554D">
      <w:pPr>
        <w:pStyle w:val="1-"/>
        <w:numPr>
          <w:ilvl w:val="1"/>
          <w:numId w:val="69"/>
        </w:numPr>
      </w:pPr>
      <w:r w:rsidRPr="00C8554D">
        <w:t>Особенность: Ручная реализация 2</w:t>
      </w:r>
      <w:r w:rsidRPr="00C8554D">
        <w:rPr>
          <w:lang w:val="en-US"/>
        </w:rPr>
        <w:t>D</w:t>
      </w:r>
      <w:r w:rsidRPr="00C8554D">
        <w:t>-свертки.</w:t>
      </w:r>
    </w:p>
    <w:p w14:paraId="2932F1F6" w14:textId="77777777" w:rsidR="00C8554D" w:rsidRDefault="00C8554D" w:rsidP="00C8554D">
      <w:pPr>
        <w:pStyle w:val="1-"/>
        <w:numPr>
          <w:ilvl w:val="0"/>
          <w:numId w:val="69"/>
        </w:numPr>
      </w:pPr>
      <w:r w:rsidRPr="00C8554D">
        <w:lastRenderedPageBreak/>
        <w:t>Детектор углов (</w:t>
      </w:r>
      <w:r w:rsidRPr="00C8554D">
        <w:rPr>
          <w:lang w:val="en-US"/>
        </w:rPr>
        <w:t>Corner</w:t>
      </w:r>
      <w:r w:rsidRPr="00C8554D">
        <w:t xml:space="preserve"> </w:t>
      </w:r>
      <w:r w:rsidRPr="00C8554D">
        <w:rPr>
          <w:lang w:val="en-US"/>
        </w:rPr>
        <w:t>Detection</w:t>
      </w:r>
      <w:r w:rsidRPr="00C8554D">
        <w:t>): используется алгоритм Харриса, анализирующий собственные числа структурного тензора изображения.</w:t>
      </w:r>
    </w:p>
    <w:p w14:paraId="54D59F94" w14:textId="1FD04739" w:rsidR="00C8554D" w:rsidRDefault="00C8554D" w:rsidP="00C8554D">
      <w:pPr>
        <w:pStyle w:val="1-"/>
        <w:numPr>
          <w:ilvl w:val="0"/>
          <w:numId w:val="69"/>
        </w:numPr>
      </w:pPr>
      <w:r w:rsidRPr="00C8554D">
        <w:t xml:space="preserve">Детектор окружностей: </w:t>
      </w:r>
      <w:r>
        <w:t>р</w:t>
      </w:r>
      <w:r w:rsidRPr="00C8554D">
        <w:t xml:space="preserve">еализован через преобразование </w:t>
      </w:r>
      <w:proofErr w:type="spellStart"/>
      <w:r w:rsidRPr="00C8554D">
        <w:t>Хафа</w:t>
      </w:r>
      <w:proofErr w:type="spellEnd"/>
      <w:r w:rsidRPr="00C8554D">
        <w:t xml:space="preserve"> (</w:t>
      </w:r>
      <w:r w:rsidRPr="00C8554D">
        <w:rPr>
          <w:lang w:val="en-US"/>
        </w:rPr>
        <w:t>Hough</w:t>
      </w:r>
      <w:r w:rsidRPr="00C8554D">
        <w:t xml:space="preserve"> </w:t>
      </w:r>
      <w:r w:rsidRPr="00C8554D">
        <w:rPr>
          <w:lang w:val="en-US"/>
        </w:rPr>
        <w:t>Transform</w:t>
      </w:r>
      <w:r w:rsidRPr="00C8554D">
        <w:t>) с голосованием в трехмерном аккумуляторе.</w:t>
      </w:r>
    </w:p>
    <w:p w14:paraId="6DC5CE12" w14:textId="77777777" w:rsidR="00C8554D" w:rsidRDefault="00C8554D" w:rsidP="00C8554D">
      <w:pPr>
        <w:pStyle w:val="1-"/>
        <w:ind w:left="1069" w:firstLine="0"/>
      </w:pPr>
    </w:p>
    <w:p w14:paraId="2E5D61FA" w14:textId="3C8AF095" w:rsidR="00C8554D" w:rsidRDefault="00C8554D" w:rsidP="00C8554D">
      <w:pPr>
        <w:pStyle w:val="2"/>
      </w:pPr>
      <w:r w:rsidRPr="00C8554D">
        <w:t xml:space="preserve">Оптимизация вычислений (JIT и </w:t>
      </w:r>
      <w:proofErr w:type="spellStart"/>
      <w:r w:rsidRPr="00C8554D">
        <w:t>Multiprocessing</w:t>
      </w:r>
      <w:proofErr w:type="spellEnd"/>
      <w:r w:rsidRPr="00C8554D">
        <w:t>)</w:t>
      </w:r>
    </w:p>
    <w:p w14:paraId="26AB0E07" w14:textId="6FC425DD" w:rsidR="00C8554D" w:rsidRDefault="00C8554D" w:rsidP="00C8554D">
      <w:pPr>
        <w:pStyle w:val="1-"/>
      </w:pPr>
      <w:r w:rsidRPr="00C8554D">
        <w:t xml:space="preserve">Поскольку Python имеет ограничения Global </w:t>
      </w:r>
      <w:proofErr w:type="spellStart"/>
      <w:r w:rsidRPr="00C8554D">
        <w:t>Interpreter</w:t>
      </w:r>
      <w:proofErr w:type="spellEnd"/>
      <w:r w:rsidRPr="00C8554D">
        <w:t xml:space="preserve"> Lock (GIL), для достижения высокой производительности применены два уровня оптимизации:</w:t>
      </w:r>
    </w:p>
    <w:p w14:paraId="368B8AE9" w14:textId="25CF45EE" w:rsidR="00C8554D" w:rsidRDefault="00C8554D" w:rsidP="00C8554D">
      <w:pPr>
        <w:pStyle w:val="1-"/>
        <w:numPr>
          <w:ilvl w:val="0"/>
          <w:numId w:val="70"/>
        </w:numPr>
      </w:pPr>
      <w:r>
        <w:t>JIT-компиляция (</w:t>
      </w:r>
      <w:proofErr w:type="spellStart"/>
      <w:r>
        <w:t>Numba</w:t>
      </w:r>
      <w:proofErr w:type="spellEnd"/>
      <w:r>
        <w:t xml:space="preserve">): критические участки кода (свертка, циклы голосования </w:t>
      </w:r>
      <w:proofErr w:type="spellStart"/>
      <w:r>
        <w:t>Хафа</w:t>
      </w:r>
      <w:proofErr w:type="spellEnd"/>
      <w:r>
        <w:t>) декорированы @jit(nopython=True). Это позволяет скомпилировать Python-код в оптимизированные машинные инструкции LLVM, ускоряя выполнение в десятки раз.</w:t>
      </w:r>
    </w:p>
    <w:p w14:paraId="5A66080F" w14:textId="17F7F307" w:rsidR="00C8554D" w:rsidRDefault="00C8554D" w:rsidP="00C8554D">
      <w:pPr>
        <w:pStyle w:val="1-"/>
        <w:numPr>
          <w:ilvl w:val="0"/>
          <w:numId w:val="70"/>
        </w:numPr>
      </w:pPr>
      <w:proofErr w:type="spellStart"/>
      <w:r>
        <w:t>Мультипроцессинг</w:t>
      </w:r>
      <w:proofErr w:type="spellEnd"/>
      <w:r>
        <w:t xml:space="preserve">: так как JIT не снимает ограничения GIL полностью, этап обработки (Processor) вынесен в </w:t>
      </w:r>
      <w:proofErr w:type="spellStart"/>
      <w:r>
        <w:t>ProcessPoolExecutor</w:t>
      </w:r>
      <w:proofErr w:type="spellEnd"/>
      <w:r>
        <w:t>. Это позволяет задействовать все физические ядра процессора, обрабатывая несколько изображений параллельно. Основной асинхронный цикл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) при этом не блокируется, продолжая загружать новые файлы.</w:t>
      </w:r>
    </w:p>
    <w:p w14:paraId="31772491" w14:textId="77777777" w:rsidR="00C8554D" w:rsidRDefault="00C8554D" w:rsidP="00C8554D">
      <w:pPr>
        <w:pStyle w:val="1-"/>
        <w:ind w:left="1069" w:firstLine="0"/>
      </w:pPr>
    </w:p>
    <w:p w14:paraId="66122CD8" w14:textId="55D07C2E" w:rsidR="00C8554D" w:rsidRDefault="00C8554D" w:rsidP="00C8554D">
      <w:pPr>
        <w:pStyle w:val="1"/>
      </w:pPr>
      <w:r>
        <w:lastRenderedPageBreak/>
        <w:t>Руководство использования</w:t>
      </w:r>
    </w:p>
    <w:p w14:paraId="4A4D90A4" w14:textId="2EE381E7" w:rsidR="00C8554D" w:rsidRDefault="00C8554D" w:rsidP="00C8554D">
      <w:pPr>
        <w:pStyle w:val="2"/>
      </w:pPr>
      <w:r w:rsidRPr="00C8554D">
        <w:t xml:space="preserve">Установка </w:t>
      </w:r>
      <w:r w:rsidR="009C6738">
        <w:t>окружения</w:t>
      </w:r>
    </w:p>
    <w:p w14:paraId="0ED5303E" w14:textId="31E0DB98" w:rsidR="00C8554D" w:rsidRPr="009C6738" w:rsidRDefault="00C8554D" w:rsidP="00C8554D">
      <w:pPr>
        <w:pStyle w:val="1-"/>
      </w:pPr>
      <w:r w:rsidRPr="00C8554D">
        <w:t>Для работы приложения необходимо подготовить окружение и установить библиотеки, указанные в requirements.txt (включая асинхронные драйверы):</w:t>
      </w:r>
    </w:p>
    <w:p w14:paraId="25D19FCC" w14:textId="56269E15" w:rsidR="000B65A1" w:rsidRPr="009C6738" w:rsidRDefault="000B65A1" w:rsidP="009C6738">
      <w:pPr>
        <w:pStyle w:val="1-"/>
        <w:ind w:firstLine="708"/>
      </w:pPr>
      <w:r w:rsidRPr="000B65A1">
        <w:t>Для работы приложения необходимо развернуть виртуальное окружение и установить зависимости:</w:t>
      </w:r>
    </w:p>
    <w:p w14:paraId="54A879A8" w14:textId="1BC19BE6" w:rsidR="000B65A1" w:rsidRDefault="008B0510" w:rsidP="008B0510">
      <w:pPr>
        <w:pStyle w:val="-"/>
        <w:rPr>
          <w:lang w:val="en-US"/>
        </w:rPr>
      </w:pPr>
      <w:r w:rsidRPr="008B0510">
        <w:rPr>
          <w:noProof/>
          <w:lang w:val="en-US"/>
        </w:rPr>
        <w:drawing>
          <wp:inline distT="0" distB="0" distL="0" distR="0" wp14:anchorId="6D8690E2" wp14:editId="430AD527">
            <wp:extent cx="5939790" cy="523875"/>
            <wp:effectExtent l="0" t="0" r="3810" b="9525"/>
            <wp:docPr id="208149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8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3A47" w14:textId="7381B2A0" w:rsidR="008B0510" w:rsidRDefault="008B0510" w:rsidP="008B0510">
      <w:pPr>
        <w:pStyle w:val="-"/>
      </w:pPr>
      <w:r>
        <w:t>Рисунок 1 – запуск окружение и установка модулей.</w:t>
      </w:r>
    </w:p>
    <w:p w14:paraId="08EABF7E" w14:textId="4066C22E" w:rsidR="008B0510" w:rsidRDefault="008B0510" w:rsidP="008B0510">
      <w:pPr>
        <w:pStyle w:val="2"/>
      </w:pPr>
      <w:bookmarkStart w:id="12" w:name="_Toc217137428"/>
      <w:r>
        <w:t>Запуск приложения</w:t>
      </w:r>
      <w:bookmarkEnd w:id="12"/>
      <w:r>
        <w:t xml:space="preserve"> </w:t>
      </w:r>
    </w:p>
    <w:p w14:paraId="1E3317F3" w14:textId="551713DE" w:rsidR="008B0510" w:rsidRDefault="008B0510" w:rsidP="008B0510">
      <w:pPr>
        <w:pStyle w:val="1-"/>
      </w:pPr>
      <w:r w:rsidRPr="008B0510">
        <w:t>Приложение запускается через</w:t>
      </w:r>
      <w:r>
        <w:t xml:space="preserve"> название модулей</w:t>
      </w:r>
      <w:r w:rsidRPr="008B0510">
        <w:t xml:space="preserve"> с передачей аргументов.</w:t>
      </w:r>
    </w:p>
    <w:p w14:paraId="57EC846B" w14:textId="2E5C0D8C" w:rsidR="008B0510" w:rsidRDefault="008B0510" w:rsidP="008B0510">
      <w:pPr>
        <w:pStyle w:val="-"/>
        <w:rPr>
          <w:lang w:val="en-US"/>
        </w:rPr>
      </w:pPr>
      <w:r w:rsidRPr="008B0510">
        <w:rPr>
          <w:noProof/>
          <w:lang w:val="en-US"/>
        </w:rPr>
        <w:drawing>
          <wp:inline distT="0" distB="0" distL="0" distR="0" wp14:anchorId="1C806E88" wp14:editId="44EBDEA4">
            <wp:extent cx="5939790" cy="726440"/>
            <wp:effectExtent l="0" t="0" r="3810" b="0"/>
            <wp:docPr id="203781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5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0A14" w14:textId="1F9E2F2B" w:rsidR="008B0510" w:rsidRDefault="008B0510" w:rsidP="008B0510">
      <w:pPr>
        <w:pStyle w:val="-"/>
      </w:pPr>
      <w:r>
        <w:t>Рисунок 2 – запуск приложения.</w:t>
      </w:r>
    </w:p>
    <w:p w14:paraId="75C4E49D" w14:textId="5570D549" w:rsidR="008B0510" w:rsidRDefault="008B0510" w:rsidP="008B0510">
      <w:pPr>
        <w:pStyle w:val="-"/>
      </w:pPr>
      <w:r w:rsidRPr="008B0510">
        <w:rPr>
          <w:noProof/>
        </w:rPr>
        <w:lastRenderedPageBreak/>
        <w:drawing>
          <wp:inline distT="0" distB="0" distL="0" distR="0" wp14:anchorId="64B329C8" wp14:editId="0F372C25">
            <wp:extent cx="5939790" cy="3762375"/>
            <wp:effectExtent l="0" t="0" r="3810" b="9525"/>
            <wp:docPr id="105861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12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F092" w14:textId="0529D95D" w:rsidR="008B0510" w:rsidRDefault="008B0510" w:rsidP="008B0510">
      <w:pPr>
        <w:pStyle w:val="-"/>
      </w:pPr>
      <w:proofErr w:type="spellStart"/>
      <w:r>
        <w:t>Рисунк</w:t>
      </w:r>
      <w:proofErr w:type="spellEnd"/>
      <w:r>
        <w:t xml:space="preserve"> 3 – пример логов в файл</w:t>
      </w:r>
    </w:p>
    <w:p w14:paraId="726A61EE" w14:textId="2EC6FC4E" w:rsidR="008B0510" w:rsidRDefault="008B0510" w:rsidP="008B0510">
      <w:pPr>
        <w:pStyle w:val="-"/>
      </w:pPr>
      <w:r w:rsidRPr="008B0510">
        <w:rPr>
          <w:noProof/>
        </w:rPr>
        <w:drawing>
          <wp:inline distT="0" distB="0" distL="0" distR="0" wp14:anchorId="22C9FA01" wp14:editId="1E716544">
            <wp:extent cx="5939790" cy="3530600"/>
            <wp:effectExtent l="0" t="0" r="3810" b="0"/>
            <wp:docPr id="296220075" name="Рисунок 1" descr="Изображение выглядит как зарисовка, млекопитающее, ко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0075" name="Рисунок 1" descr="Изображение выглядит как зарисовка, млекопитающее, ко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0E8" w14:textId="20FA86C9" w:rsidR="008B0510" w:rsidRDefault="008B0510" w:rsidP="008B0510">
      <w:pPr>
        <w:pStyle w:val="-"/>
      </w:pPr>
      <w:r>
        <w:t>Рисунок 4 – пример работы алгоритма.</w:t>
      </w:r>
    </w:p>
    <w:p w14:paraId="74334204" w14:textId="77777777" w:rsidR="008B0510" w:rsidRDefault="008B0510" w:rsidP="008B0510">
      <w:pPr>
        <w:pStyle w:val="1-"/>
      </w:pPr>
    </w:p>
    <w:p w14:paraId="43D6FC06" w14:textId="37B965B3" w:rsidR="008B0510" w:rsidRDefault="008B0510" w:rsidP="008B0510">
      <w:pPr>
        <w:pStyle w:val="afc"/>
      </w:pPr>
      <w:bookmarkStart w:id="13" w:name="_Toc217137429"/>
      <w:r>
        <w:lastRenderedPageBreak/>
        <w:t>Заключение</w:t>
      </w:r>
      <w:bookmarkEnd w:id="13"/>
    </w:p>
    <w:p w14:paraId="602D3C4B" w14:textId="16A6EAC7" w:rsidR="009C6738" w:rsidRDefault="009C6738" w:rsidP="009C6738">
      <w:pPr>
        <w:pStyle w:val="1-"/>
      </w:pPr>
      <w:r>
        <w:t>В ходе выполнения работы было разработано высоконагруженное приложение для обработки изображений.</w:t>
      </w:r>
    </w:p>
    <w:p w14:paraId="335B110B" w14:textId="2BEB807F" w:rsidR="009C6738" w:rsidRDefault="009C6738" w:rsidP="009C6738">
      <w:pPr>
        <w:pStyle w:val="1-"/>
      </w:pPr>
      <w:r>
        <w:t>Достигнутые результаты:</w:t>
      </w:r>
    </w:p>
    <w:p w14:paraId="533BA0B5" w14:textId="0E0726DA" w:rsidR="009C6738" w:rsidRDefault="009C6738" w:rsidP="009C6738">
      <w:pPr>
        <w:pStyle w:val="1-"/>
        <w:numPr>
          <w:ilvl w:val="0"/>
          <w:numId w:val="71"/>
        </w:numPr>
      </w:pPr>
      <w:r>
        <w:t>Реализована гибридная архитектура: асинхронный I/O (Network/Disk) и параллельный CPU-</w:t>
      </w:r>
      <w:proofErr w:type="spellStart"/>
      <w:r>
        <w:t>processing</w:t>
      </w:r>
      <w:proofErr w:type="spellEnd"/>
      <w:r>
        <w:t>.</w:t>
      </w:r>
    </w:p>
    <w:p w14:paraId="26EBA9C1" w14:textId="1E3CB875" w:rsidR="009C6738" w:rsidRDefault="009C6738" w:rsidP="009C6738">
      <w:pPr>
        <w:pStyle w:val="1-"/>
        <w:numPr>
          <w:ilvl w:val="0"/>
          <w:numId w:val="71"/>
        </w:numPr>
      </w:pPr>
      <w:r>
        <w:t xml:space="preserve">На практике подтверждена эффективность разделения задач: сетевые задержки нивелируются асинхронностью, а вычислительная сложность алгоритмов компьютерного зрения компенсируется использованием </w:t>
      </w:r>
      <w:proofErr w:type="spellStart"/>
      <w:r>
        <w:t>ProcessPoolExecutor</w:t>
      </w:r>
      <w:proofErr w:type="spellEnd"/>
      <w:r>
        <w:t xml:space="preserve"> и </w:t>
      </w:r>
      <w:proofErr w:type="spellStart"/>
      <w:r>
        <w:t>numba</w:t>
      </w:r>
      <w:proofErr w:type="spellEnd"/>
      <w:r>
        <w:t>.</w:t>
      </w:r>
    </w:p>
    <w:p w14:paraId="39DC19B8" w14:textId="51E59835" w:rsidR="009C6738" w:rsidRDefault="009C6738" w:rsidP="009C6738">
      <w:pPr>
        <w:pStyle w:val="1-"/>
        <w:numPr>
          <w:ilvl w:val="0"/>
          <w:numId w:val="71"/>
        </w:numPr>
      </w:pPr>
      <w:r>
        <w:t xml:space="preserve">Разработаны собственные реализации алгоритмов (Собель, Харрис, </w:t>
      </w:r>
      <w:proofErr w:type="spellStart"/>
      <w:r>
        <w:t>Хаф</w:t>
      </w:r>
      <w:proofErr w:type="spellEnd"/>
      <w:r>
        <w:t xml:space="preserve">), результаты работы которых сопоставимы с библиотечными решениями </w:t>
      </w:r>
      <w:proofErr w:type="spellStart"/>
      <w:r>
        <w:t>OpenCV</w:t>
      </w:r>
      <w:proofErr w:type="spellEnd"/>
      <w:r>
        <w:t>.</w:t>
      </w:r>
    </w:p>
    <w:p w14:paraId="5AF2F7A6" w14:textId="77777777" w:rsidR="009C6738" w:rsidRDefault="009C6738" w:rsidP="009C6738">
      <w:pPr>
        <w:pStyle w:val="1-"/>
        <w:ind w:firstLine="0"/>
      </w:pPr>
    </w:p>
    <w:p w14:paraId="3E0CA12C" w14:textId="77777777" w:rsidR="009C6738" w:rsidRDefault="009C6738" w:rsidP="009C6738">
      <w:pPr>
        <w:pStyle w:val="1-"/>
        <w:ind w:firstLine="0"/>
      </w:pPr>
    </w:p>
    <w:p w14:paraId="2CAF767F" w14:textId="73505E65" w:rsidR="008B0510" w:rsidRPr="009C6738" w:rsidRDefault="008B0510" w:rsidP="008B0510">
      <w:pPr>
        <w:pStyle w:val="afc"/>
      </w:pPr>
      <w:bookmarkStart w:id="14" w:name="_Toc217137430"/>
      <w:r>
        <w:lastRenderedPageBreak/>
        <w:t>Приложение</w:t>
      </w:r>
      <w:bookmarkEnd w:id="14"/>
      <w:r w:rsidR="009C6738">
        <w:t xml:space="preserve"> </w:t>
      </w:r>
    </w:p>
    <w:p w14:paraId="02879D0E" w14:textId="77D4F7C1" w:rsidR="008B0510" w:rsidRDefault="008B0510" w:rsidP="008B0510">
      <w:pPr>
        <w:pStyle w:val="1-"/>
      </w:pPr>
      <w:r w:rsidRPr="008B0510">
        <w:t>Ссылка на репозитори</w:t>
      </w:r>
      <w:r>
        <w:t xml:space="preserve">й - </w:t>
      </w:r>
      <w:hyperlink r:id="rId12" w:history="1">
        <w:r w:rsidRPr="002D5441">
          <w:rPr>
            <w:rStyle w:val="af"/>
          </w:rPr>
          <w:t>https://github.com/CrucifiedOnTheCross/6403Zakharov</w:t>
        </w:r>
      </w:hyperlink>
    </w:p>
    <w:p w14:paraId="2FBCD7F9" w14:textId="77777777" w:rsidR="008B0510" w:rsidRPr="008B0510" w:rsidRDefault="008B0510" w:rsidP="008B0510">
      <w:pPr>
        <w:pStyle w:val="1-"/>
      </w:pPr>
    </w:p>
    <w:p w14:paraId="519D91B2" w14:textId="565FAEAC" w:rsidR="008B0510" w:rsidRDefault="008B0510" w:rsidP="008B0510">
      <w:pPr>
        <w:pStyle w:val="1-"/>
        <w:rPr>
          <w:lang w:val="en-US"/>
        </w:rPr>
      </w:pPr>
      <w:r w:rsidRPr="008B0510">
        <w:t>Список зависимостей</w:t>
      </w:r>
      <w:r>
        <w:rPr>
          <w:lang w:val="en-US"/>
        </w:rPr>
        <w:t>:</w:t>
      </w:r>
    </w:p>
    <w:p w14:paraId="0B537DE5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aiofiles</w:t>
      </w:r>
      <w:proofErr w:type="spellEnd"/>
      <w:r w:rsidRPr="008B0510">
        <w:rPr>
          <w:lang w:val="en-US"/>
        </w:rPr>
        <w:t>==25.1.0</w:t>
      </w:r>
    </w:p>
    <w:p w14:paraId="1D116B1F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aiohappyeyeballs</w:t>
      </w:r>
      <w:proofErr w:type="spellEnd"/>
      <w:r w:rsidRPr="008B0510">
        <w:rPr>
          <w:lang w:val="en-US"/>
        </w:rPr>
        <w:t>==2.6.1</w:t>
      </w:r>
    </w:p>
    <w:p w14:paraId="40474F31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aiohttp</w:t>
      </w:r>
      <w:proofErr w:type="spellEnd"/>
      <w:r w:rsidRPr="008B0510">
        <w:rPr>
          <w:lang w:val="en-US"/>
        </w:rPr>
        <w:t>==3.13.2</w:t>
      </w:r>
    </w:p>
    <w:p w14:paraId="0AB5D6DB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aiosignal</w:t>
      </w:r>
      <w:proofErr w:type="spellEnd"/>
      <w:r w:rsidRPr="008B0510">
        <w:rPr>
          <w:lang w:val="en-US"/>
        </w:rPr>
        <w:t>==1.4.0</w:t>
      </w:r>
    </w:p>
    <w:p w14:paraId="7D00510B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attrs</w:t>
      </w:r>
      <w:proofErr w:type="spellEnd"/>
      <w:r w:rsidRPr="008B0510">
        <w:rPr>
          <w:lang w:val="en-US"/>
        </w:rPr>
        <w:t>==25.4.0</w:t>
      </w:r>
    </w:p>
    <w:p w14:paraId="103209C3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certifi</w:t>
      </w:r>
      <w:proofErr w:type="spellEnd"/>
      <w:r w:rsidRPr="008B0510">
        <w:rPr>
          <w:lang w:val="en-US"/>
        </w:rPr>
        <w:t>==2025.11.12</w:t>
      </w:r>
    </w:p>
    <w:p w14:paraId="6AAD2D91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r w:rsidRPr="008B0510">
        <w:rPr>
          <w:lang w:val="en-US"/>
        </w:rPr>
        <w:t>charset-normalizer==3.4.4</w:t>
      </w:r>
    </w:p>
    <w:p w14:paraId="10BA0891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proofErr w:type="gramStart"/>
      <w:r w:rsidRPr="008B0510">
        <w:rPr>
          <w:lang w:val="en-US"/>
        </w:rPr>
        <w:t>frozenlist</w:t>
      </w:r>
      <w:proofErr w:type="spellEnd"/>
      <w:proofErr w:type="gramEnd"/>
      <w:r w:rsidRPr="008B0510">
        <w:rPr>
          <w:lang w:val="en-US"/>
        </w:rPr>
        <w:t>==1.8.0</w:t>
      </w:r>
    </w:p>
    <w:p w14:paraId="4BE763F0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idna</w:t>
      </w:r>
      <w:proofErr w:type="spellEnd"/>
      <w:r w:rsidRPr="008B0510">
        <w:rPr>
          <w:lang w:val="en-US"/>
        </w:rPr>
        <w:t>==3.11</w:t>
      </w:r>
    </w:p>
    <w:p w14:paraId="06F1D00C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llvmlite</w:t>
      </w:r>
      <w:proofErr w:type="spellEnd"/>
      <w:r w:rsidRPr="008B0510">
        <w:rPr>
          <w:lang w:val="en-US"/>
        </w:rPr>
        <w:t>==0.46.0</w:t>
      </w:r>
    </w:p>
    <w:p w14:paraId="05C71861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multidict</w:t>
      </w:r>
      <w:proofErr w:type="spellEnd"/>
      <w:r w:rsidRPr="008B0510">
        <w:rPr>
          <w:lang w:val="en-US"/>
        </w:rPr>
        <w:t>==6.7.0</w:t>
      </w:r>
    </w:p>
    <w:p w14:paraId="41FF07AC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numba</w:t>
      </w:r>
      <w:proofErr w:type="spellEnd"/>
      <w:r w:rsidRPr="008B0510">
        <w:rPr>
          <w:lang w:val="en-US"/>
        </w:rPr>
        <w:t>==0.63.1</w:t>
      </w:r>
    </w:p>
    <w:p w14:paraId="6FD6216E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numpy</w:t>
      </w:r>
      <w:proofErr w:type="spellEnd"/>
      <w:r w:rsidRPr="008B0510">
        <w:rPr>
          <w:lang w:val="en-US"/>
        </w:rPr>
        <w:t>==2.2.6</w:t>
      </w:r>
    </w:p>
    <w:p w14:paraId="04CD71E6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opencv</w:t>
      </w:r>
      <w:proofErr w:type="spellEnd"/>
      <w:r w:rsidRPr="008B0510">
        <w:rPr>
          <w:lang w:val="en-US"/>
        </w:rPr>
        <w:t>-python==4.12.0.88</w:t>
      </w:r>
    </w:p>
    <w:p w14:paraId="58973E9F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propcache</w:t>
      </w:r>
      <w:proofErr w:type="spellEnd"/>
      <w:r w:rsidRPr="008B0510">
        <w:rPr>
          <w:lang w:val="en-US"/>
        </w:rPr>
        <w:t>==0.4.1</w:t>
      </w:r>
    </w:p>
    <w:p w14:paraId="3D4A5133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r w:rsidRPr="008B0510">
        <w:rPr>
          <w:lang w:val="en-US"/>
        </w:rPr>
        <w:t>requests==2.32.5</w:t>
      </w:r>
    </w:p>
    <w:p w14:paraId="6719D988" w14:textId="77777777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r w:rsidRPr="008B0510">
        <w:rPr>
          <w:lang w:val="en-US"/>
        </w:rPr>
        <w:t>urllib3==2.6.2</w:t>
      </w:r>
    </w:p>
    <w:p w14:paraId="2D9FFDA9" w14:textId="65BB2599" w:rsidR="008B0510" w:rsidRPr="008B0510" w:rsidRDefault="008B0510" w:rsidP="008B0510">
      <w:pPr>
        <w:pStyle w:val="1-"/>
        <w:numPr>
          <w:ilvl w:val="0"/>
          <w:numId w:val="63"/>
        </w:numPr>
        <w:rPr>
          <w:lang w:val="en-US"/>
        </w:rPr>
      </w:pPr>
      <w:proofErr w:type="spellStart"/>
      <w:r w:rsidRPr="008B0510">
        <w:rPr>
          <w:lang w:val="en-US"/>
        </w:rPr>
        <w:t>yarl</w:t>
      </w:r>
      <w:proofErr w:type="spellEnd"/>
      <w:r w:rsidRPr="008B0510">
        <w:rPr>
          <w:lang w:val="en-US"/>
        </w:rPr>
        <w:t>==1.22.0</w:t>
      </w:r>
    </w:p>
    <w:sectPr w:rsidR="008B0510" w:rsidRPr="008B0510" w:rsidSect="00B5339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B3EEA" w14:textId="77777777" w:rsidR="006F26B5" w:rsidRDefault="006F26B5">
      <w:r>
        <w:separator/>
      </w:r>
    </w:p>
  </w:endnote>
  <w:endnote w:type="continuationSeparator" w:id="0">
    <w:p w14:paraId="18137A9C" w14:textId="77777777" w:rsidR="006F26B5" w:rsidRDefault="006F2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D72D" w14:textId="77777777" w:rsidR="00DC3428" w:rsidRDefault="00DC342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2F0FEE40" w14:textId="77777777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B3CF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ACF4" w14:textId="77777777" w:rsidR="006F26B5" w:rsidRDefault="006F26B5">
      <w:r>
        <w:separator/>
      </w:r>
    </w:p>
  </w:footnote>
  <w:footnote w:type="continuationSeparator" w:id="0">
    <w:p w14:paraId="202CDBCF" w14:textId="77777777" w:rsidR="006F26B5" w:rsidRDefault="006F2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D271" w14:textId="77777777" w:rsidR="00DC3428" w:rsidRDefault="00DC342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31CBE" w14:textId="77777777" w:rsidR="00DC3428" w:rsidRDefault="00DC3428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311A" w14:textId="77777777" w:rsidR="00DC3428" w:rsidRDefault="00DC342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95D"/>
    <w:multiLevelType w:val="hybridMultilevel"/>
    <w:tmpl w:val="E1309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332758"/>
    <w:multiLevelType w:val="hybridMultilevel"/>
    <w:tmpl w:val="B93CE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063D0FAC"/>
    <w:multiLevelType w:val="multilevel"/>
    <w:tmpl w:val="C34A75D4"/>
    <w:numStyleLink w:val="a"/>
  </w:abstractNum>
  <w:abstractNum w:abstractNumId="4" w15:restartNumberingAfterBreak="0">
    <w:nsid w:val="06A4048D"/>
    <w:multiLevelType w:val="hybridMultilevel"/>
    <w:tmpl w:val="99FCF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230B0A"/>
    <w:multiLevelType w:val="hybridMultilevel"/>
    <w:tmpl w:val="B39052A0"/>
    <w:lvl w:ilvl="0" w:tplc="090451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7AC0313"/>
    <w:multiLevelType w:val="multilevel"/>
    <w:tmpl w:val="5714F46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0864128E"/>
    <w:multiLevelType w:val="hybridMultilevel"/>
    <w:tmpl w:val="B694E8E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99E138F"/>
    <w:multiLevelType w:val="hybridMultilevel"/>
    <w:tmpl w:val="57827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3" w15:restartNumberingAfterBreak="0">
    <w:nsid w:val="165A40D8"/>
    <w:multiLevelType w:val="hybridMultilevel"/>
    <w:tmpl w:val="C05ABD0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8802681"/>
    <w:multiLevelType w:val="hybridMultilevel"/>
    <w:tmpl w:val="9BE2AA0A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6" w15:restartNumberingAfterBreak="0">
    <w:nsid w:val="1A9C7FC8"/>
    <w:multiLevelType w:val="hybridMultilevel"/>
    <w:tmpl w:val="980688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C9B1912"/>
    <w:multiLevelType w:val="multilevel"/>
    <w:tmpl w:val="5714F46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1D527D66"/>
    <w:multiLevelType w:val="hybridMultilevel"/>
    <w:tmpl w:val="4BC427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E8D4B87"/>
    <w:multiLevelType w:val="multilevel"/>
    <w:tmpl w:val="5714F46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0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1" w15:restartNumberingAfterBreak="0">
    <w:nsid w:val="211F6A31"/>
    <w:multiLevelType w:val="hybridMultilevel"/>
    <w:tmpl w:val="52CEFEA4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" w15:restartNumberingAfterBreak="0">
    <w:nsid w:val="2146441C"/>
    <w:multiLevelType w:val="hybridMultilevel"/>
    <w:tmpl w:val="5F32630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25457465"/>
    <w:multiLevelType w:val="hybridMultilevel"/>
    <w:tmpl w:val="1DFE1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5D6465B"/>
    <w:multiLevelType w:val="hybridMultilevel"/>
    <w:tmpl w:val="986E3B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7A35E6E"/>
    <w:multiLevelType w:val="multilevel"/>
    <w:tmpl w:val="5A54A8AC"/>
    <w:lvl w:ilvl="0">
      <w:start w:val="1"/>
      <w:numFmt w:val="decimal"/>
      <w:lvlText w:val="%1."/>
      <w:lvlJc w:val="left"/>
      <w:pPr>
        <w:ind w:left="4266" w:hanging="307"/>
        <w:jc w:val="right"/>
      </w:pPr>
      <w:rPr>
        <w:rFonts w:ascii="Times New Roman" w:eastAsia="Times New Roman" w:hAnsi="Times New Roman" w:cs="Times New Roman"/>
        <w:spacing w:val="0"/>
        <w:w w:val="10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86" w:hanging="293"/>
      </w:pPr>
      <w:rPr>
        <w:rFonts w:ascii="Times New Roman" w:eastAsia="Times New Roman" w:hAnsi="Times New Roman" w:cs="Times New Roman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1600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0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10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0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10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0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0" w:hanging="293"/>
      </w:pPr>
      <w:rPr>
        <w:rFonts w:hint="default"/>
        <w:lang w:val="ru-RU" w:eastAsia="en-US" w:bidi="ar-SA"/>
      </w:rPr>
    </w:lvl>
  </w:abstractNum>
  <w:abstractNum w:abstractNumId="26" w15:restartNumberingAfterBreak="0">
    <w:nsid w:val="290A2F05"/>
    <w:multiLevelType w:val="hybridMultilevel"/>
    <w:tmpl w:val="222C3E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CCB24A5"/>
    <w:multiLevelType w:val="hybridMultilevel"/>
    <w:tmpl w:val="B68A3D78"/>
    <w:lvl w:ilvl="0" w:tplc="8F3ED3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2D3E5BA5"/>
    <w:multiLevelType w:val="hybridMultilevel"/>
    <w:tmpl w:val="B4FEE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0340225"/>
    <w:multiLevelType w:val="multilevel"/>
    <w:tmpl w:val="C34A75D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285629A"/>
    <w:multiLevelType w:val="multilevel"/>
    <w:tmpl w:val="C34A75D4"/>
    <w:numStyleLink w:val="a"/>
  </w:abstractNum>
  <w:abstractNum w:abstractNumId="33" w15:restartNumberingAfterBreak="0">
    <w:nsid w:val="36870E68"/>
    <w:multiLevelType w:val="multilevel"/>
    <w:tmpl w:val="C34A75D4"/>
    <w:numStyleLink w:val="a"/>
  </w:abstractNum>
  <w:abstractNum w:abstractNumId="34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F2A5CA7"/>
    <w:multiLevelType w:val="hybridMultilevel"/>
    <w:tmpl w:val="9AAAF7EC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7" w15:restartNumberingAfterBreak="0">
    <w:nsid w:val="3F782C29"/>
    <w:multiLevelType w:val="hybridMultilevel"/>
    <w:tmpl w:val="D4928D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40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41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09E7337"/>
    <w:multiLevelType w:val="hybridMultilevel"/>
    <w:tmpl w:val="1DCEBF0A"/>
    <w:lvl w:ilvl="0" w:tplc="F484FA0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11C5DEF"/>
    <w:multiLevelType w:val="hybridMultilevel"/>
    <w:tmpl w:val="C484A6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2E31F2B"/>
    <w:multiLevelType w:val="multilevel"/>
    <w:tmpl w:val="C34A75D4"/>
    <w:numStyleLink w:val="a"/>
  </w:abstractNum>
  <w:abstractNum w:abstractNumId="45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547375A6"/>
    <w:multiLevelType w:val="hybridMultilevel"/>
    <w:tmpl w:val="68723CF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7871A05"/>
    <w:multiLevelType w:val="hybridMultilevel"/>
    <w:tmpl w:val="CA62B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B1A4085"/>
    <w:multiLevelType w:val="hybridMultilevel"/>
    <w:tmpl w:val="A4002AB4"/>
    <w:lvl w:ilvl="0" w:tplc="C45C7F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50" w15:restartNumberingAfterBreak="0">
    <w:nsid w:val="5C49398F"/>
    <w:multiLevelType w:val="hybridMultilevel"/>
    <w:tmpl w:val="A6D60BA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627B4A14"/>
    <w:multiLevelType w:val="hybridMultilevel"/>
    <w:tmpl w:val="9738BEB2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64277324"/>
    <w:multiLevelType w:val="hybridMultilevel"/>
    <w:tmpl w:val="E996CFB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64D50BCB"/>
    <w:multiLevelType w:val="multilevel"/>
    <w:tmpl w:val="5A54A8AC"/>
    <w:lvl w:ilvl="0">
      <w:start w:val="1"/>
      <w:numFmt w:val="decimal"/>
      <w:lvlText w:val="%1."/>
      <w:lvlJc w:val="left"/>
      <w:pPr>
        <w:ind w:left="4266" w:hanging="307"/>
        <w:jc w:val="right"/>
      </w:pPr>
      <w:rPr>
        <w:rFonts w:ascii="Times New Roman" w:eastAsia="Times New Roman" w:hAnsi="Times New Roman" w:cs="Times New Roman"/>
        <w:spacing w:val="0"/>
        <w:w w:val="10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86" w:hanging="293"/>
      </w:pPr>
      <w:rPr>
        <w:rFonts w:ascii="Times New Roman" w:eastAsia="Times New Roman" w:hAnsi="Times New Roman" w:cs="Times New Roman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1600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0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10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0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10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0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0" w:hanging="293"/>
      </w:pPr>
      <w:rPr>
        <w:rFonts w:hint="default"/>
        <w:lang w:val="ru-RU" w:eastAsia="en-US" w:bidi="ar-SA"/>
      </w:rPr>
    </w:lvl>
  </w:abstractNum>
  <w:abstractNum w:abstractNumId="55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7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58" w15:restartNumberingAfterBreak="0">
    <w:nsid w:val="6B211B5D"/>
    <w:multiLevelType w:val="hybridMultilevel"/>
    <w:tmpl w:val="DF988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CE9711A"/>
    <w:multiLevelType w:val="hybridMultilevel"/>
    <w:tmpl w:val="9BE2AA0A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6ED7758D"/>
    <w:multiLevelType w:val="hybridMultilevel"/>
    <w:tmpl w:val="C8D0897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1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E938A7"/>
    <w:multiLevelType w:val="hybridMultilevel"/>
    <w:tmpl w:val="3454EBF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 w15:restartNumberingAfterBreak="0">
    <w:nsid w:val="792D110A"/>
    <w:multiLevelType w:val="multilevel"/>
    <w:tmpl w:val="9D78905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67" w15:restartNumberingAfterBreak="0">
    <w:nsid w:val="7ABA7CA7"/>
    <w:multiLevelType w:val="multilevel"/>
    <w:tmpl w:val="C34A75D4"/>
    <w:numStyleLink w:val="a"/>
  </w:abstractNum>
  <w:abstractNum w:abstractNumId="68" w15:restartNumberingAfterBreak="0">
    <w:nsid w:val="7EC47D60"/>
    <w:multiLevelType w:val="multilevel"/>
    <w:tmpl w:val="C34A75D4"/>
    <w:numStyleLink w:val="a"/>
  </w:abstractNum>
  <w:abstractNum w:abstractNumId="69" w15:restartNumberingAfterBreak="0">
    <w:nsid w:val="7FFA68FE"/>
    <w:multiLevelType w:val="multilevel"/>
    <w:tmpl w:val="C34A75D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num w:numId="1" w16cid:durableId="263272135">
    <w:abstractNumId w:val="57"/>
  </w:num>
  <w:num w:numId="2" w16cid:durableId="1109934769">
    <w:abstractNumId w:val="39"/>
  </w:num>
  <w:num w:numId="3" w16cid:durableId="240915992">
    <w:abstractNumId w:val="35"/>
  </w:num>
  <w:num w:numId="4" w16cid:durableId="1497114744">
    <w:abstractNumId w:val="49"/>
  </w:num>
  <w:num w:numId="5" w16cid:durableId="1289823681">
    <w:abstractNumId w:val="34"/>
  </w:num>
  <w:num w:numId="6" w16cid:durableId="1048990990">
    <w:abstractNumId w:val="56"/>
  </w:num>
  <w:num w:numId="7" w16cid:durableId="1246376269">
    <w:abstractNumId w:val="45"/>
  </w:num>
  <w:num w:numId="8" w16cid:durableId="147480525">
    <w:abstractNumId w:val="9"/>
  </w:num>
  <w:num w:numId="9" w16cid:durableId="1567646137">
    <w:abstractNumId w:val="11"/>
  </w:num>
  <w:num w:numId="10" w16cid:durableId="1094857669">
    <w:abstractNumId w:val="61"/>
  </w:num>
  <w:num w:numId="11" w16cid:durableId="398133883">
    <w:abstractNumId w:val="64"/>
    <w:lvlOverride w:ilvl="0">
      <w:startOverride w:val="1"/>
    </w:lvlOverride>
  </w:num>
  <w:num w:numId="12" w16cid:durableId="2045325064">
    <w:abstractNumId w:val="41"/>
  </w:num>
  <w:num w:numId="13" w16cid:durableId="1763138782">
    <w:abstractNumId w:val="62"/>
  </w:num>
  <w:num w:numId="14" w16cid:durableId="190345533">
    <w:abstractNumId w:val="27"/>
  </w:num>
  <w:num w:numId="15" w16cid:durableId="914896294">
    <w:abstractNumId w:val="55"/>
  </w:num>
  <w:num w:numId="16" w16cid:durableId="1539200701">
    <w:abstractNumId w:val="15"/>
  </w:num>
  <w:num w:numId="17" w16cid:durableId="14156124">
    <w:abstractNumId w:val="12"/>
  </w:num>
  <w:num w:numId="18" w16cid:durableId="1614629281">
    <w:abstractNumId w:val="38"/>
  </w:num>
  <w:num w:numId="19" w16cid:durableId="130247073">
    <w:abstractNumId w:val="10"/>
  </w:num>
  <w:num w:numId="20" w16cid:durableId="593365157">
    <w:abstractNumId w:val="20"/>
  </w:num>
  <w:num w:numId="21" w16cid:durableId="829979914">
    <w:abstractNumId w:val="65"/>
  </w:num>
  <w:num w:numId="22" w16cid:durableId="523976981">
    <w:abstractNumId w:val="51"/>
  </w:num>
  <w:num w:numId="23" w16cid:durableId="77484957">
    <w:abstractNumId w:val="40"/>
  </w:num>
  <w:num w:numId="24" w16cid:durableId="1126696999">
    <w:abstractNumId w:val="2"/>
  </w:num>
  <w:num w:numId="25" w16cid:durableId="1724407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25798178">
    <w:abstractNumId w:val="31"/>
  </w:num>
  <w:num w:numId="27" w16cid:durableId="1905408596">
    <w:abstractNumId w:val="32"/>
  </w:num>
  <w:num w:numId="28" w16cid:durableId="1787967933">
    <w:abstractNumId w:val="3"/>
  </w:num>
  <w:num w:numId="29" w16cid:durableId="198474965">
    <w:abstractNumId w:val="33"/>
  </w:num>
  <w:num w:numId="30" w16cid:durableId="1747415790">
    <w:abstractNumId w:val="68"/>
  </w:num>
  <w:num w:numId="31" w16cid:durableId="395469622">
    <w:abstractNumId w:val="67"/>
  </w:num>
  <w:num w:numId="32" w16cid:durableId="7800308">
    <w:abstractNumId w:val="44"/>
  </w:num>
  <w:num w:numId="33" w16cid:durableId="1257861385">
    <w:abstractNumId w:val="48"/>
  </w:num>
  <w:num w:numId="34" w16cid:durableId="1305744628">
    <w:abstractNumId w:val="8"/>
  </w:num>
  <w:num w:numId="35" w16cid:durableId="696975379">
    <w:abstractNumId w:val="28"/>
  </w:num>
  <w:num w:numId="36" w16cid:durableId="2014603222">
    <w:abstractNumId w:val="37"/>
  </w:num>
  <w:num w:numId="37" w16cid:durableId="641077350">
    <w:abstractNumId w:val="5"/>
  </w:num>
  <w:num w:numId="38" w16cid:durableId="1018505140">
    <w:abstractNumId w:val="1"/>
  </w:num>
  <w:num w:numId="39" w16cid:durableId="428737958">
    <w:abstractNumId w:val="59"/>
  </w:num>
  <w:num w:numId="40" w16cid:durableId="1074936570">
    <w:abstractNumId w:val="14"/>
  </w:num>
  <w:num w:numId="41" w16cid:durableId="863131847">
    <w:abstractNumId w:val="58"/>
  </w:num>
  <w:num w:numId="42" w16cid:durableId="219170760">
    <w:abstractNumId w:val="52"/>
  </w:num>
  <w:num w:numId="43" w16cid:durableId="756294982">
    <w:abstractNumId w:val="21"/>
  </w:num>
  <w:num w:numId="44" w16cid:durableId="1058937865">
    <w:abstractNumId w:val="36"/>
  </w:num>
  <w:num w:numId="45" w16cid:durableId="2146777292">
    <w:abstractNumId w:val="24"/>
  </w:num>
  <w:num w:numId="46" w16cid:durableId="1005396572">
    <w:abstractNumId w:val="46"/>
  </w:num>
  <w:num w:numId="47" w16cid:durableId="1189679982">
    <w:abstractNumId w:val="0"/>
  </w:num>
  <w:num w:numId="48" w16cid:durableId="1965454392">
    <w:abstractNumId w:val="43"/>
  </w:num>
  <w:num w:numId="49" w16cid:durableId="1370954613">
    <w:abstractNumId w:val="4"/>
  </w:num>
  <w:num w:numId="50" w16cid:durableId="676998237">
    <w:abstractNumId w:val="26"/>
  </w:num>
  <w:num w:numId="51" w16cid:durableId="351610262">
    <w:abstractNumId w:val="18"/>
  </w:num>
  <w:num w:numId="52" w16cid:durableId="9718897">
    <w:abstractNumId w:val="29"/>
  </w:num>
  <w:num w:numId="53" w16cid:durableId="1175462207">
    <w:abstractNumId w:val="23"/>
  </w:num>
  <w:num w:numId="54" w16cid:durableId="1661424015">
    <w:abstractNumId w:val="42"/>
  </w:num>
  <w:num w:numId="55" w16cid:durableId="1291352226">
    <w:abstractNumId w:val="19"/>
  </w:num>
  <w:num w:numId="56" w16cid:durableId="793328700">
    <w:abstractNumId w:val="6"/>
  </w:num>
  <w:num w:numId="57" w16cid:durableId="1227230535">
    <w:abstractNumId w:val="17"/>
  </w:num>
  <w:num w:numId="58" w16cid:durableId="1314607314">
    <w:abstractNumId w:val="66"/>
  </w:num>
  <w:num w:numId="59" w16cid:durableId="857474453">
    <w:abstractNumId w:val="54"/>
  </w:num>
  <w:num w:numId="60" w16cid:durableId="73821418">
    <w:abstractNumId w:val="25"/>
  </w:num>
  <w:num w:numId="61" w16cid:durableId="235670771">
    <w:abstractNumId w:val="63"/>
  </w:num>
  <w:num w:numId="62" w16cid:durableId="1863283873">
    <w:abstractNumId w:val="13"/>
  </w:num>
  <w:num w:numId="63" w16cid:durableId="2060324002">
    <w:abstractNumId w:val="53"/>
  </w:num>
  <w:num w:numId="64" w16cid:durableId="597180604">
    <w:abstractNumId w:val="22"/>
  </w:num>
  <w:num w:numId="65" w16cid:durableId="270167548">
    <w:abstractNumId w:val="30"/>
  </w:num>
  <w:num w:numId="66" w16cid:durableId="921986581">
    <w:abstractNumId w:val="69"/>
  </w:num>
  <w:num w:numId="67" w16cid:durableId="23218282">
    <w:abstractNumId w:val="47"/>
  </w:num>
  <w:num w:numId="68" w16cid:durableId="2114980769">
    <w:abstractNumId w:val="7"/>
  </w:num>
  <w:num w:numId="69" w16cid:durableId="232130103">
    <w:abstractNumId w:val="16"/>
  </w:num>
  <w:num w:numId="70" w16cid:durableId="521479205">
    <w:abstractNumId w:val="50"/>
  </w:num>
  <w:num w:numId="71" w16cid:durableId="82825077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5A1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3DE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4DED"/>
    <w:rsid w:val="001754D9"/>
    <w:rsid w:val="0017562D"/>
    <w:rsid w:val="0017709E"/>
    <w:rsid w:val="001801ED"/>
    <w:rsid w:val="00190447"/>
    <w:rsid w:val="00190BD7"/>
    <w:rsid w:val="00192CF2"/>
    <w:rsid w:val="0019369D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648C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0C7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19C"/>
    <w:rsid w:val="002A3376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D31"/>
    <w:rsid w:val="002D4E48"/>
    <w:rsid w:val="002D4FEB"/>
    <w:rsid w:val="002D68C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49D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1927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59"/>
    <w:rsid w:val="00580484"/>
    <w:rsid w:val="00580880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30E8"/>
    <w:rsid w:val="006244AA"/>
    <w:rsid w:val="00624F59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808FD"/>
    <w:rsid w:val="00683F08"/>
    <w:rsid w:val="00683F78"/>
    <w:rsid w:val="00684D56"/>
    <w:rsid w:val="00687663"/>
    <w:rsid w:val="00691400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26B5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1292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08A0"/>
    <w:rsid w:val="008A114C"/>
    <w:rsid w:val="008A1CEB"/>
    <w:rsid w:val="008A253D"/>
    <w:rsid w:val="008A3F0B"/>
    <w:rsid w:val="008B0510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A97"/>
    <w:rsid w:val="00933BAA"/>
    <w:rsid w:val="00935684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6738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27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54D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2322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D84"/>
    <w:rsid w:val="00DA3548"/>
    <w:rsid w:val="00DA3658"/>
    <w:rsid w:val="00DA44AE"/>
    <w:rsid w:val="00DA4A72"/>
    <w:rsid w:val="00DA6576"/>
    <w:rsid w:val="00DA682A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460B"/>
    <w:rsid w:val="00DD67CA"/>
    <w:rsid w:val="00DD6B6B"/>
    <w:rsid w:val="00DD6E9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502B"/>
    <w:rsid w:val="00F25FEE"/>
    <w:rsid w:val="00F27874"/>
    <w:rsid w:val="00F33BBB"/>
    <w:rsid w:val="00F3457B"/>
    <w:rsid w:val="00F34AF4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6754A"/>
    <w:rsid w:val="00F70B59"/>
    <w:rsid w:val="00F70EB7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ABF"/>
    <w:rsid w:val="00F87EA7"/>
    <w:rsid w:val="00F900DE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076C86"/>
  <w15:docId w15:val="{E769F6E0-ED26-41C8-967A-FD5B65C2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19369D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Unresolved Mention"/>
    <w:basedOn w:val="a2"/>
    <w:uiPriority w:val="99"/>
    <w:semiHidden/>
    <w:unhideWhenUsed/>
    <w:rsid w:val="008B0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rucifiedOnTheCross/6403Zakharov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0</TotalTime>
  <Pages>9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Никита Захаров</cp:lastModifiedBy>
  <cp:revision>2</cp:revision>
  <cp:lastPrinted>2025-12-20T11:50:00Z</cp:lastPrinted>
  <dcterms:created xsi:type="dcterms:W3CDTF">2025-12-20T11:56:00Z</dcterms:created>
  <dcterms:modified xsi:type="dcterms:W3CDTF">2025-12-20T11:56:00Z</dcterms:modified>
</cp:coreProperties>
</file>